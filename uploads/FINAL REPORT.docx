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4079" w:rsidRPr="000A4079" w:rsidRDefault="000A4079" w:rsidP="000A4079">
      <w:pPr>
        <w:pStyle w:val="Photo"/>
        <w:jc w:val="left"/>
        <w:rPr>
          <w:b/>
          <w:sz w:val="36"/>
          <w:szCs w:val="36"/>
        </w:rPr>
      </w:pPr>
      <w:bookmarkStart w:id="0" w:name="_Toc321147011"/>
      <w:bookmarkStart w:id="1" w:name="_Toc318189312"/>
      <w:bookmarkStart w:id="2" w:name="_Toc318188327"/>
      <w:bookmarkStart w:id="3" w:name="_Toc318188227"/>
      <w:bookmarkStart w:id="4" w:name="_Toc321147149"/>
      <w:r>
        <w:rPr>
          <w:b/>
          <w:sz w:val="36"/>
          <w:szCs w:val="36"/>
        </w:rPr>
        <w:t xml:space="preserve">                   </w:t>
      </w:r>
      <w:r w:rsidRPr="000A4079">
        <w:rPr>
          <w:b/>
          <w:sz w:val="36"/>
          <w:szCs w:val="36"/>
        </w:rPr>
        <w:t>NATIONAL SERVICE SCHEME</w:t>
      </w:r>
    </w:p>
    <w:p w:rsidR="001638F6" w:rsidRPr="003E5F40" w:rsidRDefault="00A7798F" w:rsidP="00D5413C">
      <w:pPr>
        <w:pStyle w:val="Title"/>
        <w:rPr>
          <w:sz w:val="50"/>
          <w:szCs w:val="50"/>
        </w:rPr>
      </w:pPr>
      <w:r w:rsidRPr="003E5F40">
        <w:rPr>
          <w:sz w:val="50"/>
          <w:szCs w:val="50"/>
        </w:rPr>
        <w:t>Tree Plantation Drive: A Contribution to a Greener Environment</w:t>
      </w:r>
    </w:p>
    <w:p w:rsidR="001638F6" w:rsidRDefault="001638F6" w:rsidP="00D5413C">
      <w:pPr>
        <w:pStyle w:val="Subtitle"/>
      </w:pPr>
    </w:p>
    <w:p w:rsidR="000A4079" w:rsidRDefault="000A4079" w:rsidP="00D5413C">
      <w:pPr>
        <w:pStyle w:val="Subtitle"/>
      </w:pPr>
    </w:p>
    <w:p w:rsidR="000A4079" w:rsidRDefault="000A4079" w:rsidP="00D5413C">
      <w:pPr>
        <w:pStyle w:val="Subtitle"/>
      </w:pPr>
    </w:p>
    <w:p w:rsidR="000A4079" w:rsidRDefault="000A4079" w:rsidP="00D5413C">
      <w:pPr>
        <w:pStyle w:val="Subtitle"/>
      </w:pPr>
    </w:p>
    <w:p w:rsidR="000A4079" w:rsidRDefault="000A4079" w:rsidP="00D5413C">
      <w:pPr>
        <w:pStyle w:val="Subtitle"/>
      </w:pPr>
    </w:p>
    <w:p w:rsidR="000A4079" w:rsidRDefault="000A4079" w:rsidP="00D5413C">
      <w:pPr>
        <w:pStyle w:val="Subtitle"/>
      </w:pPr>
    </w:p>
    <w:p w:rsidR="000A4079" w:rsidRPr="00D5413C" w:rsidRDefault="000A4079" w:rsidP="00D5413C">
      <w:pPr>
        <w:pStyle w:val="Subtitle"/>
      </w:pPr>
    </w:p>
    <w:p w:rsidR="00A7798F" w:rsidRPr="00A7798F" w:rsidRDefault="00A7798F" w:rsidP="003422FF">
      <w:pPr>
        <w:pStyle w:val="ContactInfo"/>
        <w:rPr>
          <w:sz w:val="40"/>
          <w:szCs w:val="40"/>
        </w:rPr>
      </w:pPr>
      <w:r w:rsidRPr="00A7798F">
        <w:rPr>
          <w:sz w:val="40"/>
          <w:szCs w:val="40"/>
        </w:rPr>
        <w:t>KRISHNARAJ D</w:t>
      </w:r>
    </w:p>
    <w:p w:rsidR="00A7798F" w:rsidRPr="00A7798F" w:rsidRDefault="00A7798F" w:rsidP="003422FF">
      <w:pPr>
        <w:pStyle w:val="ContactInfo"/>
        <w:rPr>
          <w:rFonts w:ascii="Times New Roman" w:hAnsi="Times New Roman" w:cs="Times New Roman"/>
          <w:sz w:val="40"/>
          <w:szCs w:val="40"/>
        </w:rPr>
      </w:pPr>
      <w:r w:rsidRPr="00A7798F">
        <w:rPr>
          <w:rFonts w:ascii="Times New Roman" w:hAnsi="Times New Roman" w:cs="Times New Roman"/>
          <w:sz w:val="40"/>
          <w:szCs w:val="40"/>
        </w:rPr>
        <w:t>212222230070</w:t>
      </w:r>
    </w:p>
    <w:p w:rsidR="003422FF" w:rsidRDefault="003422FF" w:rsidP="003422FF">
      <w:pPr>
        <w:pStyle w:val="ContactInfo"/>
      </w:pPr>
      <w:r>
        <w:br w:type="page"/>
      </w:r>
    </w:p>
    <w:p w:rsidR="001638F6" w:rsidRPr="00A7798F" w:rsidRDefault="00A7798F">
      <w:pPr>
        <w:pStyle w:val="Heading1"/>
        <w:rPr>
          <w:sz w:val="46"/>
          <w:szCs w:val="46"/>
        </w:rPr>
      </w:pPr>
      <w:r w:rsidRPr="00A7798F">
        <w:rPr>
          <w:sz w:val="46"/>
          <w:szCs w:val="46"/>
        </w:rPr>
        <w:lastRenderedPageBreak/>
        <w:t>Introduction</w:t>
      </w:r>
    </w:p>
    <w:bookmarkEnd w:id="0"/>
    <w:bookmarkEnd w:id="1"/>
    <w:bookmarkEnd w:id="2"/>
    <w:bookmarkEnd w:id="3"/>
    <w:bookmarkEnd w:id="4"/>
    <w:p w:rsidR="001638F6" w:rsidRPr="00915E23" w:rsidRDefault="00A7798F" w:rsidP="00A7798F">
      <w:pPr>
        <w:rPr>
          <w:rFonts w:ascii="Times New Roman" w:hAnsi="Times New Roman" w:cs="Times New Roman"/>
          <w:sz w:val="26"/>
          <w:szCs w:val="26"/>
        </w:rPr>
      </w:pPr>
      <w:r w:rsidRPr="00915E23">
        <w:rPr>
          <w:rFonts w:ascii="Times New Roman" w:hAnsi="Times New Roman" w:cs="Times New Roman"/>
          <w:sz w:val="26"/>
          <w:szCs w:val="26"/>
        </w:rPr>
        <w:t xml:space="preserve">Planting trees is one of the most impactful actions we can take to protect and preserve the environment. Trees provide oxygen, improve air quality, conserve water, and support wildlife. They also help combat climate change by absorbing carbon dioxide. With these benefits in mind, I decided to contribute to this cause by planting a tree in my house. I chose to plant a </w:t>
      </w:r>
      <w:r w:rsidR="00080ED9">
        <w:rPr>
          <w:rFonts w:ascii="Times New Roman" w:hAnsi="Times New Roman" w:cs="Times New Roman"/>
          <w:sz w:val="26"/>
          <w:szCs w:val="26"/>
        </w:rPr>
        <w:t xml:space="preserve"> </w:t>
      </w:r>
      <w:r w:rsidRPr="00915E23">
        <w:rPr>
          <w:rFonts w:ascii="Times New Roman" w:hAnsi="Times New Roman" w:cs="Times New Roman"/>
          <w:sz w:val="26"/>
          <w:szCs w:val="26"/>
        </w:rPr>
        <w:t xml:space="preserve"> tree, a species known for its fast growth, fruit-bearing potential, and environmental benefits. This small yet significant step marks my commitment to a greener and healthier future.</w:t>
      </w:r>
    </w:p>
    <w:p w:rsidR="00A7798F" w:rsidRPr="00A7798F" w:rsidRDefault="00A7798F" w:rsidP="00A7798F">
      <w:pPr>
        <w:pStyle w:val="NormalWeb"/>
        <w:rPr>
          <w:sz w:val="26"/>
          <w:szCs w:val="26"/>
        </w:rPr>
      </w:pPr>
      <w:r w:rsidRPr="00A7798F">
        <w:rPr>
          <w:sz w:val="26"/>
          <w:szCs w:val="26"/>
        </w:rPr>
        <w:t>Trees are often referred to as the lungs of the Earth because of the essential role they play in maintaining the ecological balance. They absorb carbon dioxide and release oxygen, ensuring the survival of all living beings. In addition to this, trees contribute to combating climate change, preventing soil erosion, and providing habitat for various species of animals and birds. However, due to rapid urbanization and deforestation, the number of trees around us is declining, leading to severe environmental issues.</w:t>
      </w:r>
    </w:p>
    <w:p w:rsidR="00A7798F" w:rsidRPr="00A7798F" w:rsidRDefault="00A7798F" w:rsidP="00A7798F">
      <w:pPr>
        <w:pStyle w:val="NormalWeb"/>
        <w:rPr>
          <w:sz w:val="26"/>
          <w:szCs w:val="26"/>
        </w:rPr>
      </w:pPr>
      <w:r w:rsidRPr="00A7798F">
        <w:rPr>
          <w:sz w:val="26"/>
          <w:szCs w:val="26"/>
        </w:rPr>
        <w:t>Understanding the significance of trees in our lives, I decided to take a small step towards environmental conservation by planting a tree in my house. Planting trees is not just a symbolic gesture; it is a practical action that has long-term benefits for the environment and the community. By taking this initiative, I aimed to contribute to the global movement for a greener planet while creating a positive change in my immediate surroundings.</w:t>
      </w:r>
    </w:p>
    <w:p w:rsidR="00A7798F" w:rsidRPr="00A7798F" w:rsidRDefault="00A7798F" w:rsidP="00A7798F">
      <w:pPr>
        <w:pStyle w:val="NormalWeb"/>
        <w:rPr>
          <w:sz w:val="26"/>
          <w:szCs w:val="26"/>
        </w:rPr>
      </w:pPr>
      <w:r w:rsidRPr="00A7798F">
        <w:rPr>
          <w:sz w:val="26"/>
          <w:szCs w:val="26"/>
        </w:rPr>
        <w:t xml:space="preserve">After careful thought, I chose to plant a </w:t>
      </w:r>
      <w:r w:rsidR="00080ED9">
        <w:rPr>
          <w:sz w:val="26"/>
          <w:szCs w:val="26"/>
        </w:rPr>
        <w:t xml:space="preserve"> </w:t>
      </w:r>
      <w:r w:rsidRPr="00A7798F">
        <w:rPr>
          <w:sz w:val="26"/>
          <w:szCs w:val="26"/>
        </w:rPr>
        <w:t xml:space="preserve"> tree. The </w:t>
      </w:r>
      <w:r w:rsidR="00080ED9">
        <w:rPr>
          <w:sz w:val="26"/>
          <w:szCs w:val="26"/>
        </w:rPr>
        <w:t xml:space="preserve"> </w:t>
      </w:r>
      <w:r w:rsidRPr="00A7798F">
        <w:rPr>
          <w:sz w:val="26"/>
          <w:szCs w:val="26"/>
        </w:rPr>
        <w:t xml:space="preserve"> tree is a perfect choice for residential planting as it is known for its resilience, ease of maintenance, and ability to bear nutritious fruits. This report chronicles my experience of planting the tree, the steps I followed, and the impact this small initiative has had on my life and environment.</w:t>
      </w:r>
    </w:p>
    <w:p w:rsidR="00A7798F" w:rsidRPr="00A7798F" w:rsidRDefault="00A7798F" w:rsidP="00A7798F">
      <w:pPr>
        <w:pStyle w:val="NormalWeb"/>
        <w:rPr>
          <w:sz w:val="26"/>
          <w:szCs w:val="26"/>
        </w:rPr>
      </w:pPr>
      <w:r w:rsidRPr="00A7798F">
        <w:rPr>
          <w:sz w:val="26"/>
          <w:szCs w:val="26"/>
        </w:rPr>
        <w:t xml:space="preserve">This initiative is a reminder that even the smallest actions, like planting a single tree, can make a big difference. It not only helps the planet but also </w:t>
      </w:r>
      <w:proofErr w:type="spellStart"/>
      <w:r w:rsidRPr="00A7798F">
        <w:rPr>
          <w:sz w:val="26"/>
          <w:szCs w:val="26"/>
        </w:rPr>
        <w:t>instills</w:t>
      </w:r>
      <w:proofErr w:type="spellEnd"/>
      <w:r w:rsidRPr="00A7798F">
        <w:rPr>
          <w:sz w:val="26"/>
          <w:szCs w:val="26"/>
        </w:rPr>
        <w:t xml:space="preserve"> a sense of responsibility and connection to nature. Through this report, I hope to inspire others to take similar actions and join hands in building a sustainable future.</w:t>
      </w:r>
    </w:p>
    <w:p w:rsidR="00915E23" w:rsidRDefault="00915E23" w:rsidP="00A7798F">
      <w:pPr>
        <w:rPr>
          <w:sz w:val="26"/>
          <w:szCs w:val="26"/>
        </w:rPr>
      </w:pPr>
    </w:p>
    <w:p w:rsidR="00915E23" w:rsidRDefault="00915E23">
      <w:pPr>
        <w:rPr>
          <w:sz w:val="26"/>
          <w:szCs w:val="26"/>
        </w:rPr>
      </w:pPr>
      <w:r>
        <w:rPr>
          <w:sz w:val="26"/>
          <w:szCs w:val="26"/>
        </w:rPr>
        <w:br w:type="page"/>
      </w:r>
    </w:p>
    <w:p w:rsidR="00A7798F" w:rsidRDefault="00915E23" w:rsidP="00A7798F">
      <w:pPr>
        <w:rPr>
          <w:sz w:val="46"/>
          <w:szCs w:val="46"/>
        </w:rPr>
      </w:pPr>
      <w:r w:rsidRPr="00915E23">
        <w:rPr>
          <w:sz w:val="46"/>
          <w:szCs w:val="46"/>
        </w:rPr>
        <w:lastRenderedPageBreak/>
        <w:t>Execution</w:t>
      </w:r>
    </w:p>
    <w:p w:rsidR="00915E23" w:rsidRPr="00915E23" w:rsidRDefault="00915E23" w:rsidP="00915E23">
      <w:pPr>
        <w:pStyle w:val="NormalWeb"/>
        <w:rPr>
          <w:sz w:val="26"/>
          <w:szCs w:val="26"/>
        </w:rPr>
      </w:pPr>
      <w:r w:rsidRPr="00915E23">
        <w:rPr>
          <w:sz w:val="26"/>
          <w:szCs w:val="26"/>
        </w:rPr>
        <w:t xml:space="preserve">The process of planting the </w:t>
      </w:r>
      <w:r w:rsidR="00080ED9">
        <w:rPr>
          <w:sz w:val="26"/>
          <w:szCs w:val="26"/>
        </w:rPr>
        <w:t xml:space="preserve"> </w:t>
      </w:r>
      <w:r w:rsidRPr="00915E23">
        <w:rPr>
          <w:sz w:val="26"/>
          <w:szCs w:val="26"/>
        </w:rPr>
        <w:t xml:space="preserve"> tree was an enjoyable and enriching experience. I began by carefully selecting the sapling from a local nursery. While choosing the plant, I ensured it was healthy, with vibrant green leaves and a strong stem, which indicated it had a good chance of thriving.</w:t>
      </w:r>
    </w:p>
    <w:p w:rsidR="00915E23" w:rsidRPr="00915E23" w:rsidRDefault="00915E23" w:rsidP="00915E23">
      <w:pPr>
        <w:pStyle w:val="NormalWeb"/>
        <w:rPr>
          <w:sz w:val="26"/>
          <w:szCs w:val="26"/>
        </w:rPr>
      </w:pPr>
      <w:r w:rsidRPr="00915E23">
        <w:rPr>
          <w:sz w:val="26"/>
          <w:szCs w:val="26"/>
        </w:rPr>
        <w:t>Once the sapling was ready, I started by preparing the site. The chosen spot in my house had ample sunlight and proper drainage. I cleared the area of weeds, stones, and any debris to ensure the sapling would grow in a clean and nourishing environment.</w:t>
      </w:r>
    </w:p>
    <w:p w:rsidR="00915E23" w:rsidRPr="00915E23" w:rsidRDefault="00915E23" w:rsidP="00915E23">
      <w:pPr>
        <w:pStyle w:val="NormalWeb"/>
        <w:rPr>
          <w:sz w:val="26"/>
          <w:szCs w:val="26"/>
        </w:rPr>
      </w:pPr>
      <w:r w:rsidRPr="00915E23">
        <w:rPr>
          <w:sz w:val="26"/>
          <w:szCs w:val="26"/>
        </w:rPr>
        <w:t>Next, I dug a pit approximately one foot deep and wide. The size of the pit was essential to allow the roots to spread comfortably and grow without restriction. I made sure to loosen the soil at the bottom of the pit to help the roots penetrate easily and absorb nutrients.</w:t>
      </w:r>
    </w:p>
    <w:p w:rsidR="00915E23" w:rsidRPr="00915E23" w:rsidRDefault="00915E23" w:rsidP="00915E23">
      <w:pPr>
        <w:pStyle w:val="NormalWeb"/>
        <w:rPr>
          <w:sz w:val="26"/>
          <w:szCs w:val="26"/>
        </w:rPr>
      </w:pPr>
      <w:r w:rsidRPr="00915E23">
        <w:rPr>
          <w:sz w:val="26"/>
          <w:szCs w:val="26"/>
        </w:rPr>
        <w:t xml:space="preserve">I then mixed the excavated soil with organic compost to enrich it with nutrients. This mixture was carefully placed around the roots of the sapling as I planted it in the </w:t>
      </w:r>
      <w:proofErr w:type="spellStart"/>
      <w:r w:rsidRPr="00915E23">
        <w:rPr>
          <w:sz w:val="26"/>
          <w:szCs w:val="26"/>
        </w:rPr>
        <w:t>center</w:t>
      </w:r>
      <w:proofErr w:type="spellEnd"/>
      <w:r w:rsidRPr="00915E23">
        <w:rPr>
          <w:sz w:val="26"/>
          <w:szCs w:val="26"/>
        </w:rPr>
        <w:t xml:space="preserve"> of the pit. While positioning the sapling, I made sure it was upright and stable. Holding the sapling firmly in place, I gradually filled the pit with the prepared soil mixture, pressing it gently around the base to secure the plant.</w:t>
      </w:r>
    </w:p>
    <w:p w:rsidR="00915E23" w:rsidRPr="00915E23" w:rsidRDefault="00915E23" w:rsidP="00915E23">
      <w:pPr>
        <w:pStyle w:val="NormalWeb"/>
        <w:rPr>
          <w:sz w:val="26"/>
          <w:szCs w:val="26"/>
        </w:rPr>
      </w:pPr>
      <w:r w:rsidRPr="00915E23">
        <w:rPr>
          <w:sz w:val="26"/>
          <w:szCs w:val="26"/>
        </w:rPr>
        <w:t>After planting, I watered the sapling thoroughly using a watering can. The water not only helped the soil settle around the roots but also provided essential moisture for the sapling to adapt to its new environment. To further protect the plant, I surrounded the base with a layer of mulch made from dried leaves and small stones. This helped retain soil moisture, prevent weed growth, and protect the sapling from sudden temperature changes.</w:t>
      </w:r>
    </w:p>
    <w:p w:rsidR="00915E23" w:rsidRPr="00915E23" w:rsidRDefault="00915E23" w:rsidP="00915E23">
      <w:pPr>
        <w:pStyle w:val="NormalWeb"/>
        <w:rPr>
          <w:sz w:val="26"/>
          <w:szCs w:val="26"/>
        </w:rPr>
      </w:pPr>
      <w:r w:rsidRPr="00915E23">
        <w:rPr>
          <w:sz w:val="26"/>
          <w:szCs w:val="26"/>
        </w:rPr>
        <w:t>As a final step, I erected a small support stick next to the sapling and tied it loosely to the plant to protect it from bending or breaking due to strong winds. I also decided on a regular watering schedule, ensuring the sapling received adequate water every day, especially during its initial growth phase.</w:t>
      </w:r>
    </w:p>
    <w:p w:rsidR="00915E23" w:rsidRPr="00915E23" w:rsidRDefault="00915E23" w:rsidP="00915E23">
      <w:pPr>
        <w:pStyle w:val="NormalWeb"/>
        <w:rPr>
          <w:sz w:val="26"/>
          <w:szCs w:val="26"/>
        </w:rPr>
      </w:pPr>
      <w:r w:rsidRPr="00915E23">
        <w:rPr>
          <w:sz w:val="26"/>
          <w:szCs w:val="26"/>
        </w:rPr>
        <w:t>Throughout the process, I paid close attention to the details, making sure every step was executed with care. This not only ensured the successful planting of the tree but also deepened my understanding of the effort and dedication required for nurturing life.</w:t>
      </w:r>
    </w:p>
    <w:p w:rsidR="00915E23" w:rsidRPr="00915E23" w:rsidRDefault="00915E23" w:rsidP="00915E23">
      <w:pPr>
        <w:pStyle w:val="NormalWeb"/>
        <w:rPr>
          <w:sz w:val="26"/>
          <w:szCs w:val="26"/>
        </w:rPr>
      </w:pPr>
      <w:r w:rsidRPr="00915E23">
        <w:rPr>
          <w:sz w:val="26"/>
          <w:szCs w:val="26"/>
        </w:rPr>
        <w:t xml:space="preserve">This simple yet mindful execution has laid the foundation for a strong and healthy </w:t>
      </w:r>
      <w:r w:rsidR="00080ED9">
        <w:rPr>
          <w:sz w:val="26"/>
          <w:szCs w:val="26"/>
        </w:rPr>
        <w:t xml:space="preserve"> </w:t>
      </w:r>
      <w:r w:rsidRPr="00915E23">
        <w:rPr>
          <w:sz w:val="26"/>
          <w:szCs w:val="26"/>
        </w:rPr>
        <w:t xml:space="preserve"> tree that will grow and flourish over the years.</w:t>
      </w:r>
    </w:p>
    <w:p w:rsidR="00915E23" w:rsidRDefault="00915E23" w:rsidP="00A7798F">
      <w:pPr>
        <w:rPr>
          <w:sz w:val="46"/>
          <w:szCs w:val="46"/>
        </w:rPr>
      </w:pPr>
      <w:r w:rsidRPr="00915E23">
        <w:rPr>
          <w:sz w:val="46"/>
          <w:szCs w:val="46"/>
        </w:rPr>
        <w:lastRenderedPageBreak/>
        <w:t>Outcome and Impact</w:t>
      </w:r>
    </w:p>
    <w:p w:rsidR="00DE1D0F" w:rsidRDefault="00DE1D0F" w:rsidP="00DE1D0F">
      <w:pPr>
        <w:pStyle w:val="NormalWeb"/>
      </w:pPr>
      <w:r>
        <w:t xml:space="preserve">Planting the </w:t>
      </w:r>
      <w:r w:rsidR="00080ED9">
        <w:t xml:space="preserve"> </w:t>
      </w:r>
      <w:r>
        <w:t xml:space="preserve"> tree in my house has proven to be a deeply rewarding and impactful experience. While the tree is still young, it has already started contributing to the environment and enhancing my surroundings in various ways.</w:t>
      </w:r>
    </w:p>
    <w:p w:rsidR="00DE1D0F" w:rsidRDefault="00DE1D0F" w:rsidP="00DE1D0F">
      <w:pPr>
        <w:pStyle w:val="NormalWeb"/>
      </w:pPr>
      <w:r>
        <w:t xml:space="preserve">The most immediate outcome is the visual improvement in my house’s ambiance. The lush green leaves of the </w:t>
      </w:r>
      <w:r w:rsidR="00080ED9">
        <w:t xml:space="preserve"> </w:t>
      </w:r>
      <w:r>
        <w:t xml:space="preserve"> tree add a sense of freshness and </w:t>
      </w:r>
      <w:proofErr w:type="spellStart"/>
      <w:r>
        <w:t>tranquility</w:t>
      </w:r>
      <w:proofErr w:type="spellEnd"/>
      <w:r>
        <w:t xml:space="preserve"> to the area. As the tree continues to grow, it will provide shade and create a more comfortable outdoor space for my family. This small act has also sparked curiosity among my </w:t>
      </w:r>
      <w:proofErr w:type="spellStart"/>
      <w:r>
        <w:t>neighbors</w:t>
      </w:r>
      <w:proofErr w:type="spellEnd"/>
      <w:r>
        <w:t>, encouraging conversations about tree plantation and its importance.</w:t>
      </w:r>
    </w:p>
    <w:p w:rsidR="00DE1D0F" w:rsidRDefault="00DE1D0F" w:rsidP="00DE1D0F">
      <w:pPr>
        <w:pStyle w:val="NormalWeb"/>
      </w:pPr>
      <w:r>
        <w:t xml:space="preserve">The long-term environmental benefits are even more significant. As the </w:t>
      </w:r>
      <w:r w:rsidR="00080ED9">
        <w:t xml:space="preserve"> </w:t>
      </w:r>
      <w:r>
        <w:t xml:space="preserve"> tree matures, it will play a vital role in absorbing carbon dioxide and releasing oxygen, helping combat air pollution in the locality. By reducing the levels of harmful greenhouse gases, this single tree contributes to the global fight against climate change. It also improves soil quality by preventing erosion and enhancing its fertility with organic matter from fallen leaves.</w:t>
      </w:r>
    </w:p>
    <w:p w:rsidR="00DE1D0F" w:rsidRDefault="00DE1D0F" w:rsidP="00DE1D0F">
      <w:pPr>
        <w:pStyle w:val="NormalWeb"/>
      </w:pPr>
      <w:r>
        <w:t xml:space="preserve">Beyond environmental benefits, the tree will soon start bearing fruits that are rich in nutrients and highly beneficial for health. </w:t>
      </w:r>
      <w:r w:rsidR="00080ED9">
        <w:t xml:space="preserve"> </w:t>
      </w:r>
      <w:r>
        <w:t xml:space="preserve">s are known for their high vitamin C content, </w:t>
      </w:r>
      <w:proofErr w:type="spellStart"/>
      <w:r>
        <w:t>fiber</w:t>
      </w:r>
      <w:proofErr w:type="spellEnd"/>
      <w:r>
        <w:t>, and antioxidants. Sharing these fruits with my family and friends will not only promote healthier eating habits but also spread the joy of reaping the benefits of our efforts.</w:t>
      </w:r>
    </w:p>
    <w:p w:rsidR="00DE1D0F" w:rsidRDefault="00DE1D0F" w:rsidP="00DE1D0F">
      <w:pPr>
        <w:pStyle w:val="NormalWeb"/>
      </w:pPr>
      <w:r>
        <w:t>On a personal level, this initiative has brought a sense of pride and accomplishment. Taking care of the tree has taught me the values of responsibility, patience, and the importance of nurturing life. Watching the sapling grow day by day has been a humbling experience that has deepened my connection with nature.</w:t>
      </w:r>
    </w:p>
    <w:p w:rsidR="00DE1D0F" w:rsidRDefault="00DE1D0F" w:rsidP="00DE1D0F">
      <w:pPr>
        <w:pStyle w:val="NormalWeb"/>
      </w:pPr>
      <w:r>
        <w:t>Moreover, the tree has already started attracting small birds and insects, gradually creating a mini-ecosystem in my backyard. This is a positive step towards increasing biodiversity and restoring the natural balance in an urban setting. In time, I hope the tree will become a home for various species, contributing to the preservation of local wildlife.</w:t>
      </w:r>
    </w:p>
    <w:p w:rsidR="00DE1D0F" w:rsidRDefault="00DE1D0F" w:rsidP="00DE1D0F">
      <w:pPr>
        <w:pStyle w:val="NormalWeb"/>
      </w:pPr>
      <w:r>
        <w:t>Perhaps the most meaningful impact is the inspiration this small act has generated. My friends and family, seeing the success of this plantation, have shown interest in planting their own trees. This ripple effect of motivation has the potential to create a larger positive impact on the environment as more people take up tree plantation.</w:t>
      </w:r>
    </w:p>
    <w:p w:rsidR="00DE1D0F" w:rsidRDefault="00DE1D0F" w:rsidP="00DE1D0F">
      <w:pPr>
        <w:pStyle w:val="NormalWeb"/>
      </w:pPr>
      <w:r>
        <w:t>This experience has reinforced my belief in the power of individual actions to drive collective change. Planting this tree has not only benefited the environment but has also strengthened my commitment to continue working toward a sustainable and greener future.</w:t>
      </w:r>
    </w:p>
    <w:p w:rsidR="00915E23" w:rsidRDefault="003E5F40" w:rsidP="00A7798F">
      <w:pPr>
        <w:rPr>
          <w:sz w:val="46"/>
          <w:szCs w:val="46"/>
        </w:rPr>
      </w:pPr>
      <w:r w:rsidRPr="003E5F40">
        <w:rPr>
          <w:sz w:val="46"/>
          <w:szCs w:val="46"/>
        </w:rPr>
        <w:lastRenderedPageBreak/>
        <w:t>Conclusion</w:t>
      </w:r>
    </w:p>
    <w:p w:rsidR="003E5F40" w:rsidRDefault="003E5F40" w:rsidP="003E5F40">
      <w:pPr>
        <w:pStyle w:val="NormalWeb"/>
      </w:pPr>
      <w:r>
        <w:t xml:space="preserve">Planting a tree may seem like a small act, but its significance is far-reaching, touching lives and the environment in countless ways. My decision to plant a </w:t>
      </w:r>
      <w:r w:rsidR="00080ED9">
        <w:t xml:space="preserve"> </w:t>
      </w:r>
      <w:r>
        <w:t xml:space="preserve"> tree in my house was driven by a desire to contribute to a healthier planet, and this experience has been immensely fulfilling. The tree stands as a symbol of hope, growth, and sustainability, reminding me of the positive change that even a single individual can bring.</w:t>
      </w:r>
    </w:p>
    <w:p w:rsidR="003E5F40" w:rsidRDefault="003E5F40" w:rsidP="003E5F40">
      <w:pPr>
        <w:pStyle w:val="NormalWeb"/>
      </w:pPr>
      <w:r>
        <w:t xml:space="preserve">This initiative has not only enhanced my understanding of nature but has also deepened my respect for the environment. It has taught me that every tree planted is a step closer to restoring the balance of our ecosystem. Trees are a source of life, providing us with oxygen, food, and shelter while combating pollution and climate change. By planting this </w:t>
      </w:r>
      <w:r w:rsidR="00080ED9">
        <w:t xml:space="preserve"> </w:t>
      </w:r>
      <w:r>
        <w:t xml:space="preserve"> tree, I feel I have taken a meaningful step in this direction.</w:t>
      </w:r>
    </w:p>
    <w:p w:rsidR="003E5F40" w:rsidRDefault="003E5F40" w:rsidP="003E5F40">
      <w:pPr>
        <w:pStyle w:val="NormalWeb"/>
      </w:pPr>
      <w:r>
        <w:t>Additionally, this experience has given me a sense of responsibility toward nurturing life and preserving the environment for future generations. Watching the sapling grow each day fills me with pride and reinforces the importance of sustained efforts in achieving long-term goals. It has also inspired me to adopt more eco-friendly practices in my daily life, such as reducing waste, conserving water, and encouraging others to plant trees.</w:t>
      </w:r>
    </w:p>
    <w:p w:rsidR="003E5F40" w:rsidRDefault="003E5F40" w:rsidP="003E5F40">
      <w:pPr>
        <w:pStyle w:val="NormalWeb"/>
      </w:pPr>
      <w:r>
        <w:t>The simple act of planting a tree has also helped me connect with my family, friends, and community. It has sparked discussions about environmental conservation and motivated others to consider their role in protecting nature. Such actions, though small in scale, can create a ripple effect, leading to a broader movement for a greener and cleaner future.</w:t>
      </w:r>
    </w:p>
    <w:p w:rsidR="003E5F40" w:rsidRDefault="003E5F40" w:rsidP="003E5F40">
      <w:pPr>
        <w:pStyle w:val="NormalWeb"/>
      </w:pPr>
      <w:r>
        <w:t xml:space="preserve">In conclusion, planting this </w:t>
      </w:r>
      <w:r w:rsidR="00080ED9">
        <w:t xml:space="preserve"> </w:t>
      </w:r>
      <w:r>
        <w:t xml:space="preserve"> tree is not just about the physical act of digging a hole and placing a sapling; it is a commitment to the environment and a promise to future generations. It is a reminder that each of us has the power to make a difference, no matter how small the action may seem. This experience has left me with a profound sense of </w:t>
      </w:r>
      <w:proofErr w:type="spellStart"/>
      <w:r>
        <w:t>fulfillment</w:t>
      </w:r>
      <w:proofErr w:type="spellEnd"/>
      <w:r>
        <w:t xml:space="preserve"> and a renewed determination to continue working towards a sustainable and eco-friendly world.</w:t>
      </w:r>
    </w:p>
    <w:p w:rsidR="003E5F40" w:rsidRDefault="003E5F40" w:rsidP="003E5F40">
      <w:pPr>
        <w:pStyle w:val="NormalWeb"/>
      </w:pPr>
      <w:r>
        <w:t>Through this simple yet impactful initiative, I hope to inspire others to take similar steps and join hands in making our planet a better place for all living beings. Together, we can create a greener tomorrow, one tree at a time.</w:t>
      </w:r>
    </w:p>
    <w:p w:rsidR="003E5F40" w:rsidRDefault="003E5F40" w:rsidP="00A7798F">
      <w:pPr>
        <w:rPr>
          <w:sz w:val="46"/>
          <w:szCs w:val="46"/>
        </w:rPr>
      </w:pPr>
    </w:p>
    <w:p w:rsidR="003E5F40" w:rsidRDefault="003E5F40" w:rsidP="00A7798F">
      <w:pPr>
        <w:rPr>
          <w:sz w:val="46"/>
          <w:szCs w:val="46"/>
        </w:rPr>
      </w:pPr>
    </w:p>
    <w:p w:rsidR="003E5F40" w:rsidRDefault="003E5F40" w:rsidP="003E5F40">
      <w:pPr>
        <w:rPr>
          <w:sz w:val="46"/>
          <w:szCs w:val="46"/>
        </w:rPr>
      </w:pPr>
    </w:p>
    <w:p w:rsidR="003E5F40" w:rsidRDefault="003E5F40" w:rsidP="003E5F40">
      <w:pPr>
        <w:rPr>
          <w:sz w:val="46"/>
          <w:szCs w:val="46"/>
        </w:rPr>
      </w:pPr>
      <w:r>
        <w:rPr>
          <w:sz w:val="46"/>
          <w:szCs w:val="46"/>
        </w:rPr>
        <w:lastRenderedPageBreak/>
        <w:t>Planted Image</w:t>
      </w:r>
      <w:r w:rsidR="00080ED9">
        <w:rPr>
          <w:sz w:val="46"/>
          <w:szCs w:val="46"/>
        </w:rPr>
        <w:t>s</w:t>
      </w:r>
    </w:p>
    <w:p w:rsidR="00080ED9" w:rsidRDefault="00080ED9" w:rsidP="003E5F40">
      <w:pPr>
        <w:rPr>
          <w:sz w:val="46"/>
          <w:szCs w:val="46"/>
        </w:rPr>
      </w:pPr>
      <w:bookmarkStart w:id="5" w:name="_GoBack"/>
      <w:r>
        <w:rPr>
          <w:noProof/>
          <w:sz w:val="46"/>
          <w:szCs w:val="46"/>
          <w:lang w:val="en-IN" w:eastAsia="en-IN"/>
        </w:rPr>
        <w:drawing>
          <wp:inline distT="0" distB="0" distL="0" distR="0">
            <wp:extent cx="5486400" cy="7345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jpg"/>
                    <pic:cNvPicPr/>
                  </pic:nvPicPr>
                  <pic:blipFill>
                    <a:blip r:embed="rId8">
                      <a:extLst>
                        <a:ext uri="{28A0092B-C50C-407E-A947-70E740481C1C}">
                          <a14:useLocalDpi xmlns:a14="http://schemas.microsoft.com/office/drawing/2010/main" val="0"/>
                        </a:ext>
                      </a:extLst>
                    </a:blip>
                    <a:stretch>
                      <a:fillRect/>
                    </a:stretch>
                  </pic:blipFill>
                  <pic:spPr>
                    <a:xfrm>
                      <a:off x="0" y="0"/>
                      <a:ext cx="5486400" cy="7345680"/>
                    </a:xfrm>
                    <a:prstGeom prst="rect">
                      <a:avLst/>
                    </a:prstGeom>
                  </pic:spPr>
                </pic:pic>
              </a:graphicData>
            </a:graphic>
          </wp:inline>
        </w:drawing>
      </w:r>
      <w:bookmarkEnd w:id="5"/>
    </w:p>
    <w:p w:rsidR="003E5F40" w:rsidRPr="003E5F40" w:rsidRDefault="00080ED9" w:rsidP="003E5F40">
      <w:pPr>
        <w:rPr>
          <w:sz w:val="46"/>
          <w:szCs w:val="46"/>
        </w:rPr>
      </w:pPr>
      <w:r>
        <w:rPr>
          <w:noProof/>
          <w:sz w:val="46"/>
          <w:szCs w:val="46"/>
          <w:lang w:val="en-IN" w:eastAsia="en-IN"/>
        </w:rPr>
        <w:lastRenderedPageBreak/>
        <w:drawing>
          <wp:inline distT="0" distB="0" distL="0" distR="0">
            <wp:extent cx="5486400" cy="731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jpg"/>
                    <pic:cNvPicPr/>
                  </pic:nvPicPr>
                  <pic:blipFill>
                    <a:blip r:embed="rId9">
                      <a:extLst>
                        <a:ext uri="{28A0092B-C50C-407E-A947-70E740481C1C}">
                          <a14:useLocalDpi xmlns:a14="http://schemas.microsoft.com/office/drawing/2010/main" val="0"/>
                        </a:ext>
                      </a:extLst>
                    </a:blip>
                    <a:stretch>
                      <a:fillRect/>
                    </a:stretch>
                  </pic:blipFill>
                  <pic:spPr>
                    <a:xfrm>
                      <a:off x="0" y="0"/>
                      <a:ext cx="5486400" cy="7315200"/>
                    </a:xfrm>
                    <a:prstGeom prst="rect">
                      <a:avLst/>
                    </a:prstGeom>
                  </pic:spPr>
                </pic:pic>
              </a:graphicData>
            </a:graphic>
          </wp:inline>
        </w:drawing>
      </w:r>
      <w:r>
        <w:rPr>
          <w:noProof/>
          <w:sz w:val="46"/>
          <w:szCs w:val="46"/>
          <w:lang w:val="en-IN" w:eastAsia="en-IN"/>
        </w:rPr>
        <w:lastRenderedPageBreak/>
        <w:drawing>
          <wp:inline distT="0" distB="0" distL="0" distR="0">
            <wp:extent cx="5486400" cy="731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jpg"/>
                    <pic:cNvPicPr/>
                  </pic:nvPicPr>
                  <pic:blipFill>
                    <a:blip r:embed="rId10">
                      <a:extLst>
                        <a:ext uri="{28A0092B-C50C-407E-A947-70E740481C1C}">
                          <a14:useLocalDpi xmlns:a14="http://schemas.microsoft.com/office/drawing/2010/main" val="0"/>
                        </a:ext>
                      </a:extLst>
                    </a:blip>
                    <a:stretch>
                      <a:fillRect/>
                    </a:stretch>
                  </pic:blipFill>
                  <pic:spPr>
                    <a:xfrm>
                      <a:off x="0" y="0"/>
                      <a:ext cx="5486400" cy="7315200"/>
                    </a:xfrm>
                    <a:prstGeom prst="rect">
                      <a:avLst/>
                    </a:prstGeom>
                  </pic:spPr>
                </pic:pic>
              </a:graphicData>
            </a:graphic>
          </wp:inline>
        </w:drawing>
      </w:r>
    </w:p>
    <w:sectPr w:rsidR="003E5F40" w:rsidRPr="003E5F40">
      <w:footerReference w:type="default" r:id="rId11"/>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411F" w:rsidRDefault="00B9411F">
      <w:pPr>
        <w:spacing w:before="0" w:after="0" w:line="240" w:lineRule="auto"/>
      </w:pPr>
      <w:r>
        <w:separator/>
      </w:r>
    </w:p>
  </w:endnote>
  <w:endnote w:type="continuationSeparator" w:id="0">
    <w:p w:rsidR="00B9411F" w:rsidRDefault="00B9411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8F6" w:rsidRDefault="00844483">
    <w:pPr>
      <w:pStyle w:val="Footer"/>
    </w:pPr>
    <w:r>
      <w:t xml:space="preserve">PAGE </w:t>
    </w:r>
    <w:r>
      <w:fldChar w:fldCharType="begin"/>
    </w:r>
    <w:r>
      <w:instrText xml:space="preserve"> PAGE  \* Arabic  \* MERGEFORMAT </w:instrText>
    </w:r>
    <w:r>
      <w:fldChar w:fldCharType="separate"/>
    </w:r>
    <w:r w:rsidR="00080ED9">
      <w:rPr>
        <w:noProof/>
      </w:rP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411F" w:rsidRDefault="00B9411F">
      <w:pPr>
        <w:spacing w:before="0" w:after="0" w:line="240" w:lineRule="auto"/>
      </w:pPr>
      <w:r>
        <w:separator/>
      </w:r>
    </w:p>
  </w:footnote>
  <w:footnote w:type="continuationSeparator" w:id="0">
    <w:p w:rsidR="00B9411F" w:rsidRDefault="00B9411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1"/>
  </w:num>
  <w:num w:numId="8">
    <w:abstractNumId w:val="10"/>
  </w:num>
  <w:num w:numId="9">
    <w:abstractNumId w:val="13"/>
  </w:num>
  <w:num w:numId="10">
    <w:abstractNumId w:val="12"/>
  </w:num>
  <w:num w:numId="11">
    <w:abstractNumId w:val="15"/>
  </w:num>
  <w:num w:numId="12">
    <w:abstractNumId w:val="14"/>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98F"/>
    <w:rsid w:val="000748AA"/>
    <w:rsid w:val="00080ED9"/>
    <w:rsid w:val="000A4079"/>
    <w:rsid w:val="000C6DD2"/>
    <w:rsid w:val="001638F6"/>
    <w:rsid w:val="001A2000"/>
    <w:rsid w:val="00253C4B"/>
    <w:rsid w:val="003209D6"/>
    <w:rsid w:val="00334A73"/>
    <w:rsid w:val="003422FF"/>
    <w:rsid w:val="003E5F40"/>
    <w:rsid w:val="004952C4"/>
    <w:rsid w:val="005A1C5A"/>
    <w:rsid w:val="00690EFD"/>
    <w:rsid w:val="007021DE"/>
    <w:rsid w:val="00732607"/>
    <w:rsid w:val="00844483"/>
    <w:rsid w:val="008613BA"/>
    <w:rsid w:val="00915E23"/>
    <w:rsid w:val="00934F1C"/>
    <w:rsid w:val="009D2231"/>
    <w:rsid w:val="00A122DB"/>
    <w:rsid w:val="00A6233B"/>
    <w:rsid w:val="00A7798F"/>
    <w:rsid w:val="00AD165F"/>
    <w:rsid w:val="00B47B7A"/>
    <w:rsid w:val="00B646B8"/>
    <w:rsid w:val="00B9411F"/>
    <w:rsid w:val="00C80BD4"/>
    <w:rsid w:val="00CF3A42"/>
    <w:rsid w:val="00D5413C"/>
    <w:rsid w:val="00DC07A3"/>
    <w:rsid w:val="00DE1D0F"/>
    <w:rsid w:val="00E11B8A"/>
    <w:rsid w:val="00F677F9"/>
    <w:rsid w:val="00FD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99C224"/>
  <w15:chartTrackingRefBased/>
  <w15:docId w15:val="{07C7D85D-2C23-4366-A0D9-551AF85E1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D322D"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1504"/>
  </w:style>
  <w:style w:type="paragraph" w:styleId="Heading1">
    <w:name w:val="heading 1"/>
    <w:basedOn w:val="Normal"/>
    <w:next w:val="Normal"/>
    <w:link w:val="Heading1Cha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Heading2">
    <w:name w:val="heading 2"/>
    <w:basedOn w:val="Normal"/>
    <w:next w:val="Normal"/>
    <w:link w:val="Heading2Cha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Heading3">
    <w:name w:val="heading 3"/>
    <w:basedOn w:val="Normal"/>
    <w:next w:val="Normal"/>
    <w:link w:val="Heading3Char"/>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3F251D"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3F251D" w:themeColor="accent1"/>
      <w:sz w:val="22"/>
      <w:szCs w:val="22"/>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3F251D"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3F251D"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styleId="NormalWeb">
    <w:name w:val="Normal (Web)"/>
    <w:basedOn w:val="Normal"/>
    <w:uiPriority w:val="99"/>
    <w:semiHidden/>
    <w:unhideWhenUsed/>
    <w:rsid w:val="00A7798F"/>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888507">
      <w:bodyDiv w:val="1"/>
      <w:marLeft w:val="0"/>
      <w:marRight w:val="0"/>
      <w:marTop w:val="0"/>
      <w:marBottom w:val="0"/>
      <w:divBdr>
        <w:top w:val="none" w:sz="0" w:space="0" w:color="auto"/>
        <w:left w:val="none" w:sz="0" w:space="0" w:color="auto"/>
        <w:bottom w:val="none" w:sz="0" w:space="0" w:color="auto"/>
        <w:right w:val="none" w:sz="0" w:space="0" w:color="auto"/>
      </w:divBdr>
    </w:div>
    <w:div w:id="1019312160">
      <w:bodyDiv w:val="1"/>
      <w:marLeft w:val="0"/>
      <w:marRight w:val="0"/>
      <w:marTop w:val="0"/>
      <w:marBottom w:val="0"/>
      <w:divBdr>
        <w:top w:val="none" w:sz="0" w:space="0" w:color="auto"/>
        <w:left w:val="none" w:sz="0" w:space="0" w:color="auto"/>
        <w:bottom w:val="none" w:sz="0" w:space="0" w:color="auto"/>
        <w:right w:val="none" w:sz="0" w:space="0" w:color="auto"/>
      </w:divBdr>
    </w:div>
    <w:div w:id="1138107722">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7849434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659114647">
      <w:bodyDiv w:val="1"/>
      <w:marLeft w:val="0"/>
      <w:marRight w:val="0"/>
      <w:marTop w:val="0"/>
      <w:marBottom w:val="0"/>
      <w:divBdr>
        <w:top w:val="none" w:sz="0" w:space="0" w:color="auto"/>
        <w:left w:val="none" w:sz="0" w:space="0" w:color="auto"/>
        <w:bottom w:val="none" w:sz="0" w:space="0" w:color="auto"/>
        <w:right w:val="none" w:sz="0" w:space="0" w:color="auto"/>
      </w:divBdr>
    </w:div>
    <w:div w:id="1781223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C\AppData\Roaming\Microsoft\Templates\Student%20report%20with%20cover.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43328-9B73-4474-A4CA-5C81C8DAB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Template>
  <TotalTime>4</TotalTime>
  <Pages>8</Pages>
  <Words>1472</Words>
  <Characters>8395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Krishna</dc:creator>
  <cp:keywords/>
  <cp:lastModifiedBy>Krishna</cp:lastModifiedBy>
  <cp:revision>6</cp:revision>
  <dcterms:created xsi:type="dcterms:W3CDTF">2024-12-27T12:54:00Z</dcterms:created>
  <dcterms:modified xsi:type="dcterms:W3CDTF">2024-12-29T09:00:00Z</dcterms:modified>
  <cp:version/>
</cp:coreProperties>
</file>